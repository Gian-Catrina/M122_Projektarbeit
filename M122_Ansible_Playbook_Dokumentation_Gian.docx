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976107352"/>
        <w:docPartObj>
          <w:docPartGallery w:val="Cover Pages"/>
          <w:docPartUnique/>
        </w:docPartObj>
      </w:sdtPr>
      <w:sdtEndPr>
        <w:rPr>
          <w:color w:val="auto"/>
        </w:rPr>
      </w:sdtEndPr>
      <w:sdtContent>
        <w:p w14:paraId="0DEDAAC3" w14:textId="77777777" w:rsidR="002C7A5C" w:rsidRDefault="002C7A5C">
          <w:pPr>
            <w:pStyle w:val="KeinLeerraum"/>
            <w:spacing w:before="1540" w:after="240"/>
            <w:jc w:val="center"/>
            <w:rPr>
              <w:color w:val="156082" w:themeColor="accent1"/>
            </w:rPr>
          </w:pPr>
          <w:r>
            <w:rPr>
              <w:noProof/>
              <w:color w:val="156082" w:themeColor="accent1"/>
            </w:rPr>
            <w:drawing>
              <wp:inline distT="0" distB="0" distL="0" distR="0" wp14:anchorId="612F50DD" wp14:editId="6F3E166F">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723ECD888CBF4B0D8620B139EC71150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BCB030" w14:textId="73954234" w:rsidR="002C7A5C" w:rsidRDefault="001266FD">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ansible playbook</w:t>
              </w:r>
            </w:p>
          </w:sdtContent>
        </w:sdt>
        <w:sdt>
          <w:sdtPr>
            <w:rPr>
              <w:color w:val="156082" w:themeColor="accent1"/>
              <w:sz w:val="28"/>
              <w:szCs w:val="28"/>
            </w:rPr>
            <w:alias w:val="Untertitel"/>
            <w:tag w:val=""/>
            <w:id w:val="328029620"/>
            <w:placeholder>
              <w:docPart w:val="26B0124219CB4303A893229760F0B93B"/>
            </w:placeholder>
            <w:dataBinding w:prefixMappings="xmlns:ns0='http://purl.org/dc/elements/1.1/' xmlns:ns1='http://schemas.openxmlformats.org/package/2006/metadata/core-properties' " w:xpath="/ns1:coreProperties[1]/ns0:subject[1]" w:storeItemID="{6C3C8BC8-F283-45AE-878A-BAB7291924A1}"/>
            <w:text/>
          </w:sdtPr>
          <w:sdtEndPr/>
          <w:sdtContent>
            <w:p w14:paraId="6EC007DD" w14:textId="77777777" w:rsidR="002C7A5C" w:rsidRDefault="00DF09FE">
              <w:pPr>
                <w:pStyle w:val="KeinLeerraum"/>
                <w:jc w:val="center"/>
                <w:rPr>
                  <w:color w:val="156082" w:themeColor="accent1"/>
                  <w:sz w:val="28"/>
                  <w:szCs w:val="28"/>
                </w:rPr>
              </w:pPr>
              <w:r>
                <w:rPr>
                  <w:color w:val="156082" w:themeColor="accent1"/>
                  <w:sz w:val="28"/>
                  <w:szCs w:val="28"/>
                </w:rPr>
                <w:t>Dokumentation</w:t>
              </w:r>
            </w:p>
          </w:sdtContent>
        </w:sdt>
        <w:p w14:paraId="57FA8ED0" w14:textId="77777777" w:rsidR="002C7A5C" w:rsidRDefault="002C7A5C">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BEF8C99" wp14:editId="6FF18F3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626385" w14:textId="396BA7CD" w:rsidR="002C7A5C" w:rsidRDefault="00B5293B">
                                <w:pPr>
                                  <w:pStyle w:val="KeinLeerraum"/>
                                  <w:jc w:val="center"/>
                                  <w:rPr>
                                    <w:color w:val="156082" w:themeColor="accent1"/>
                                  </w:rPr>
                                </w:pPr>
                                <w:r>
                                  <w:rPr>
                                    <w:caps/>
                                    <w:color w:val="156082" w:themeColor="accent1"/>
                                    <w:sz w:val="28"/>
                                    <w:szCs w:val="28"/>
                                    <w:lang w:val="de-DE"/>
                                  </w:rPr>
                                  <w:fldChar w:fldCharType="begin"/>
                                </w:r>
                                <w:r>
                                  <w:rPr>
                                    <w:caps/>
                                    <w:color w:val="156082" w:themeColor="accent1"/>
                                    <w:sz w:val="28"/>
                                    <w:szCs w:val="28"/>
                                    <w:lang w:val="de-DE"/>
                                  </w:rPr>
                                  <w:instrText xml:space="preserve"> TIME \@ "dd.MM.yyyy" </w:instrText>
                                </w:r>
                                <w:r>
                                  <w:rPr>
                                    <w:caps/>
                                    <w:color w:val="156082" w:themeColor="accent1"/>
                                    <w:sz w:val="28"/>
                                    <w:szCs w:val="28"/>
                                    <w:lang w:val="de-DE"/>
                                  </w:rPr>
                                  <w:fldChar w:fldCharType="separate"/>
                                </w:r>
                                <w:r w:rsidR="00AF32A1">
                                  <w:rPr>
                                    <w:caps/>
                                    <w:noProof/>
                                    <w:color w:val="156082" w:themeColor="accent1"/>
                                    <w:sz w:val="28"/>
                                    <w:szCs w:val="28"/>
                                    <w:lang w:val="de-DE"/>
                                  </w:rPr>
                                  <w:t>14.04.2026</w:t>
                                </w:r>
                                <w:r>
                                  <w:rPr>
                                    <w:caps/>
                                    <w:color w:val="156082" w:themeColor="accent1"/>
                                    <w:sz w:val="28"/>
                                    <w:szCs w:val="28"/>
                                    <w:lang w:val="de-DE"/>
                                  </w:rPr>
                                  <w:fldChar w:fldCharType="end"/>
                                </w:r>
                              </w:p>
                              <w:p w14:paraId="6690E78A" w14:textId="77777777" w:rsidR="002C7A5C" w:rsidRDefault="008D41D8">
                                <w:pPr>
                                  <w:pStyle w:val="KeinLeerraum"/>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DF09FE">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BEF8C99"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1626385" w14:textId="396BA7CD" w:rsidR="002C7A5C" w:rsidRDefault="00B5293B">
                          <w:pPr>
                            <w:pStyle w:val="KeinLeerraum"/>
                            <w:jc w:val="center"/>
                            <w:rPr>
                              <w:color w:val="156082" w:themeColor="accent1"/>
                            </w:rPr>
                          </w:pPr>
                          <w:r>
                            <w:rPr>
                              <w:caps/>
                              <w:color w:val="156082" w:themeColor="accent1"/>
                              <w:sz w:val="28"/>
                              <w:szCs w:val="28"/>
                              <w:lang w:val="de-DE"/>
                            </w:rPr>
                            <w:fldChar w:fldCharType="begin"/>
                          </w:r>
                          <w:r>
                            <w:rPr>
                              <w:caps/>
                              <w:color w:val="156082" w:themeColor="accent1"/>
                              <w:sz w:val="28"/>
                              <w:szCs w:val="28"/>
                              <w:lang w:val="de-DE"/>
                            </w:rPr>
                            <w:instrText xml:space="preserve"> TIME \@ "dd.MM.yyyy" </w:instrText>
                          </w:r>
                          <w:r>
                            <w:rPr>
                              <w:caps/>
                              <w:color w:val="156082" w:themeColor="accent1"/>
                              <w:sz w:val="28"/>
                              <w:szCs w:val="28"/>
                              <w:lang w:val="de-DE"/>
                            </w:rPr>
                            <w:fldChar w:fldCharType="separate"/>
                          </w:r>
                          <w:r w:rsidR="00AF32A1">
                            <w:rPr>
                              <w:caps/>
                              <w:noProof/>
                              <w:color w:val="156082" w:themeColor="accent1"/>
                              <w:sz w:val="28"/>
                              <w:szCs w:val="28"/>
                              <w:lang w:val="de-DE"/>
                            </w:rPr>
                            <w:t>14.04.2026</w:t>
                          </w:r>
                          <w:r>
                            <w:rPr>
                              <w:caps/>
                              <w:color w:val="156082" w:themeColor="accent1"/>
                              <w:sz w:val="28"/>
                              <w:szCs w:val="28"/>
                              <w:lang w:val="de-DE"/>
                            </w:rPr>
                            <w:fldChar w:fldCharType="end"/>
                          </w:r>
                        </w:p>
                        <w:p w14:paraId="6690E78A" w14:textId="77777777" w:rsidR="002C7A5C" w:rsidRDefault="008D41D8">
                          <w:pPr>
                            <w:pStyle w:val="KeinLeerraum"/>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EndPr/>
                            <w:sdtContent>
                              <w:r w:rsidR="00DF09FE">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210F1AD4" wp14:editId="5B84EA31">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245A032" w14:textId="77777777" w:rsidR="002C7A5C" w:rsidRDefault="002C7A5C">
          <w:r>
            <w:br w:type="page"/>
          </w:r>
        </w:p>
      </w:sdtContent>
    </w:sdt>
    <w:sdt>
      <w:sdtPr>
        <w:rPr>
          <w:rFonts w:asciiTheme="minorHAnsi" w:eastAsiaTheme="minorHAnsi" w:hAnsiTheme="minorHAnsi" w:cstheme="minorBidi"/>
          <w:color w:val="auto"/>
          <w:kern w:val="2"/>
          <w:sz w:val="24"/>
          <w:szCs w:val="24"/>
          <w:lang w:val="de-DE" w:eastAsia="en-US"/>
          <w14:ligatures w14:val="standardContextual"/>
        </w:rPr>
        <w:id w:val="2007246643"/>
        <w:docPartObj>
          <w:docPartGallery w:val="Table of Contents"/>
          <w:docPartUnique/>
        </w:docPartObj>
      </w:sdtPr>
      <w:sdtEndPr>
        <w:rPr>
          <w:b/>
          <w:bCs/>
        </w:rPr>
      </w:sdtEndPr>
      <w:sdtContent>
        <w:p w14:paraId="041F87D1" w14:textId="77777777" w:rsidR="002C7A5C" w:rsidRDefault="002C7A5C">
          <w:pPr>
            <w:pStyle w:val="Inhaltsverzeichnisberschrift"/>
          </w:pPr>
          <w:r>
            <w:rPr>
              <w:lang w:val="de-DE"/>
            </w:rPr>
            <w:t>Inhalt</w:t>
          </w:r>
        </w:p>
        <w:p w14:paraId="2EB90742" w14:textId="0AAABB1A" w:rsidR="00BA3AFE" w:rsidRDefault="002C7A5C">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27050994" w:history="1">
            <w:r w:rsidR="00BA3AFE" w:rsidRPr="00027309">
              <w:rPr>
                <w:rStyle w:val="Hyperlink"/>
                <w:noProof/>
              </w:rPr>
              <w:t>Idee</w:t>
            </w:r>
            <w:r w:rsidR="00BA3AFE">
              <w:rPr>
                <w:noProof/>
                <w:webHidden/>
              </w:rPr>
              <w:tab/>
            </w:r>
            <w:r w:rsidR="00BA3AFE">
              <w:rPr>
                <w:noProof/>
                <w:webHidden/>
              </w:rPr>
              <w:fldChar w:fldCharType="begin"/>
            </w:r>
            <w:r w:rsidR="00BA3AFE">
              <w:rPr>
                <w:noProof/>
                <w:webHidden/>
              </w:rPr>
              <w:instrText xml:space="preserve"> PAGEREF _Toc227050994 \h </w:instrText>
            </w:r>
            <w:r w:rsidR="00BA3AFE">
              <w:rPr>
                <w:noProof/>
                <w:webHidden/>
              </w:rPr>
            </w:r>
            <w:r w:rsidR="00BA3AFE">
              <w:rPr>
                <w:noProof/>
                <w:webHidden/>
              </w:rPr>
              <w:fldChar w:fldCharType="separate"/>
            </w:r>
            <w:r w:rsidR="00BA3AFE">
              <w:rPr>
                <w:noProof/>
                <w:webHidden/>
              </w:rPr>
              <w:t>2</w:t>
            </w:r>
            <w:r w:rsidR="00BA3AFE">
              <w:rPr>
                <w:noProof/>
                <w:webHidden/>
              </w:rPr>
              <w:fldChar w:fldCharType="end"/>
            </w:r>
          </w:hyperlink>
        </w:p>
        <w:p w14:paraId="0B582A40" w14:textId="57C67BB3" w:rsidR="00BA3AFE" w:rsidRDefault="00BA3AFE">
          <w:pPr>
            <w:pStyle w:val="Verzeichnis1"/>
            <w:tabs>
              <w:tab w:val="right" w:leader="dot" w:pos="9062"/>
            </w:tabs>
            <w:rPr>
              <w:rFonts w:eastAsiaTheme="minorEastAsia"/>
              <w:noProof/>
              <w:lang w:eastAsia="de-CH"/>
            </w:rPr>
          </w:pPr>
          <w:hyperlink w:anchor="_Toc227050995" w:history="1">
            <w:r w:rsidRPr="00027309">
              <w:rPr>
                <w:rStyle w:val="Hyperlink"/>
                <w:noProof/>
              </w:rPr>
              <w:t>Einleitung</w:t>
            </w:r>
            <w:r>
              <w:rPr>
                <w:noProof/>
                <w:webHidden/>
              </w:rPr>
              <w:tab/>
            </w:r>
            <w:r>
              <w:rPr>
                <w:noProof/>
                <w:webHidden/>
              </w:rPr>
              <w:fldChar w:fldCharType="begin"/>
            </w:r>
            <w:r>
              <w:rPr>
                <w:noProof/>
                <w:webHidden/>
              </w:rPr>
              <w:instrText xml:space="preserve"> PAGEREF _Toc227050995 \h </w:instrText>
            </w:r>
            <w:r>
              <w:rPr>
                <w:noProof/>
                <w:webHidden/>
              </w:rPr>
            </w:r>
            <w:r>
              <w:rPr>
                <w:noProof/>
                <w:webHidden/>
              </w:rPr>
              <w:fldChar w:fldCharType="separate"/>
            </w:r>
            <w:r>
              <w:rPr>
                <w:noProof/>
                <w:webHidden/>
              </w:rPr>
              <w:t>2</w:t>
            </w:r>
            <w:r>
              <w:rPr>
                <w:noProof/>
                <w:webHidden/>
              </w:rPr>
              <w:fldChar w:fldCharType="end"/>
            </w:r>
          </w:hyperlink>
        </w:p>
        <w:p w14:paraId="50598BDD" w14:textId="1521212F" w:rsidR="00BA3AFE" w:rsidRDefault="00BA3AFE">
          <w:pPr>
            <w:pStyle w:val="Verzeichnis1"/>
            <w:tabs>
              <w:tab w:val="right" w:leader="dot" w:pos="9062"/>
            </w:tabs>
            <w:rPr>
              <w:rFonts w:eastAsiaTheme="minorEastAsia"/>
              <w:noProof/>
              <w:lang w:eastAsia="de-CH"/>
            </w:rPr>
          </w:pPr>
          <w:hyperlink w:anchor="_Toc227050996" w:history="1">
            <w:r w:rsidRPr="00027309">
              <w:rPr>
                <w:rStyle w:val="Hyperlink"/>
                <w:noProof/>
              </w:rPr>
              <w:t>Fachliche Beschreibung</w:t>
            </w:r>
            <w:r>
              <w:rPr>
                <w:noProof/>
                <w:webHidden/>
              </w:rPr>
              <w:tab/>
            </w:r>
            <w:r>
              <w:rPr>
                <w:noProof/>
                <w:webHidden/>
              </w:rPr>
              <w:fldChar w:fldCharType="begin"/>
            </w:r>
            <w:r>
              <w:rPr>
                <w:noProof/>
                <w:webHidden/>
              </w:rPr>
              <w:instrText xml:space="preserve"> PAGEREF _Toc227050996 \h </w:instrText>
            </w:r>
            <w:r>
              <w:rPr>
                <w:noProof/>
                <w:webHidden/>
              </w:rPr>
            </w:r>
            <w:r>
              <w:rPr>
                <w:noProof/>
                <w:webHidden/>
              </w:rPr>
              <w:fldChar w:fldCharType="separate"/>
            </w:r>
            <w:r>
              <w:rPr>
                <w:noProof/>
                <w:webHidden/>
              </w:rPr>
              <w:t>2</w:t>
            </w:r>
            <w:r>
              <w:rPr>
                <w:noProof/>
                <w:webHidden/>
              </w:rPr>
              <w:fldChar w:fldCharType="end"/>
            </w:r>
          </w:hyperlink>
        </w:p>
        <w:p w14:paraId="16577EBB" w14:textId="0E123D2B" w:rsidR="00BA3AFE" w:rsidRDefault="00BA3AFE">
          <w:pPr>
            <w:pStyle w:val="Verzeichnis1"/>
            <w:tabs>
              <w:tab w:val="right" w:leader="dot" w:pos="9062"/>
            </w:tabs>
            <w:rPr>
              <w:rFonts w:eastAsiaTheme="minorEastAsia"/>
              <w:noProof/>
              <w:lang w:eastAsia="de-CH"/>
            </w:rPr>
          </w:pPr>
          <w:hyperlink w:anchor="_Toc227050997" w:history="1">
            <w:r w:rsidRPr="00027309">
              <w:rPr>
                <w:rStyle w:val="Hyperlink"/>
                <w:noProof/>
              </w:rPr>
              <w:t>Ziele des Scripts</w:t>
            </w:r>
            <w:r>
              <w:rPr>
                <w:noProof/>
                <w:webHidden/>
              </w:rPr>
              <w:tab/>
            </w:r>
            <w:r>
              <w:rPr>
                <w:noProof/>
                <w:webHidden/>
              </w:rPr>
              <w:fldChar w:fldCharType="begin"/>
            </w:r>
            <w:r>
              <w:rPr>
                <w:noProof/>
                <w:webHidden/>
              </w:rPr>
              <w:instrText xml:space="preserve"> PAGEREF _Toc227050997 \h </w:instrText>
            </w:r>
            <w:r>
              <w:rPr>
                <w:noProof/>
                <w:webHidden/>
              </w:rPr>
            </w:r>
            <w:r>
              <w:rPr>
                <w:noProof/>
                <w:webHidden/>
              </w:rPr>
              <w:fldChar w:fldCharType="separate"/>
            </w:r>
            <w:r>
              <w:rPr>
                <w:noProof/>
                <w:webHidden/>
              </w:rPr>
              <w:t>3</w:t>
            </w:r>
            <w:r>
              <w:rPr>
                <w:noProof/>
                <w:webHidden/>
              </w:rPr>
              <w:fldChar w:fldCharType="end"/>
            </w:r>
          </w:hyperlink>
        </w:p>
        <w:p w14:paraId="35A59B35" w14:textId="51A106F0" w:rsidR="00BA3AFE" w:rsidRDefault="00BA3AFE">
          <w:pPr>
            <w:pStyle w:val="Verzeichnis1"/>
            <w:tabs>
              <w:tab w:val="right" w:leader="dot" w:pos="9062"/>
            </w:tabs>
            <w:rPr>
              <w:rFonts w:eastAsiaTheme="minorEastAsia"/>
              <w:noProof/>
              <w:lang w:eastAsia="de-CH"/>
            </w:rPr>
          </w:pPr>
          <w:hyperlink w:anchor="_Toc227050998" w:history="1">
            <w:r w:rsidRPr="00027309">
              <w:rPr>
                <w:rStyle w:val="Hyperlink"/>
                <w:noProof/>
              </w:rPr>
              <w:t>Programm Ablauf Plan</w:t>
            </w:r>
            <w:r>
              <w:rPr>
                <w:noProof/>
                <w:webHidden/>
              </w:rPr>
              <w:tab/>
            </w:r>
            <w:r>
              <w:rPr>
                <w:noProof/>
                <w:webHidden/>
              </w:rPr>
              <w:fldChar w:fldCharType="begin"/>
            </w:r>
            <w:r>
              <w:rPr>
                <w:noProof/>
                <w:webHidden/>
              </w:rPr>
              <w:instrText xml:space="preserve"> PAGEREF _Toc227050998 \h </w:instrText>
            </w:r>
            <w:r>
              <w:rPr>
                <w:noProof/>
                <w:webHidden/>
              </w:rPr>
            </w:r>
            <w:r>
              <w:rPr>
                <w:noProof/>
                <w:webHidden/>
              </w:rPr>
              <w:fldChar w:fldCharType="separate"/>
            </w:r>
            <w:r>
              <w:rPr>
                <w:noProof/>
                <w:webHidden/>
              </w:rPr>
              <w:t>4</w:t>
            </w:r>
            <w:r>
              <w:rPr>
                <w:noProof/>
                <w:webHidden/>
              </w:rPr>
              <w:fldChar w:fldCharType="end"/>
            </w:r>
          </w:hyperlink>
        </w:p>
        <w:p w14:paraId="2D4020D7" w14:textId="30E75BF8" w:rsidR="00BA3AFE" w:rsidRDefault="00BA3AFE">
          <w:pPr>
            <w:pStyle w:val="Verzeichnis1"/>
            <w:tabs>
              <w:tab w:val="right" w:leader="dot" w:pos="9062"/>
            </w:tabs>
            <w:rPr>
              <w:rFonts w:eastAsiaTheme="minorEastAsia"/>
              <w:noProof/>
              <w:lang w:eastAsia="de-CH"/>
            </w:rPr>
          </w:pPr>
          <w:hyperlink w:anchor="_Toc227050999" w:history="1">
            <w:r w:rsidRPr="00027309">
              <w:rPr>
                <w:rStyle w:val="Hyperlink"/>
                <w:noProof/>
              </w:rPr>
              <w:t>Script Umsetzung</w:t>
            </w:r>
            <w:r>
              <w:rPr>
                <w:noProof/>
                <w:webHidden/>
              </w:rPr>
              <w:tab/>
            </w:r>
            <w:r>
              <w:rPr>
                <w:noProof/>
                <w:webHidden/>
              </w:rPr>
              <w:fldChar w:fldCharType="begin"/>
            </w:r>
            <w:r>
              <w:rPr>
                <w:noProof/>
                <w:webHidden/>
              </w:rPr>
              <w:instrText xml:space="preserve"> PAGEREF _Toc227050999 \h </w:instrText>
            </w:r>
            <w:r>
              <w:rPr>
                <w:noProof/>
                <w:webHidden/>
              </w:rPr>
            </w:r>
            <w:r>
              <w:rPr>
                <w:noProof/>
                <w:webHidden/>
              </w:rPr>
              <w:fldChar w:fldCharType="separate"/>
            </w:r>
            <w:r>
              <w:rPr>
                <w:noProof/>
                <w:webHidden/>
              </w:rPr>
              <w:t>5</w:t>
            </w:r>
            <w:r>
              <w:rPr>
                <w:noProof/>
                <w:webHidden/>
              </w:rPr>
              <w:fldChar w:fldCharType="end"/>
            </w:r>
          </w:hyperlink>
        </w:p>
        <w:p w14:paraId="103890C1" w14:textId="01EDE923" w:rsidR="00BA3AFE" w:rsidRDefault="00BA3AFE">
          <w:pPr>
            <w:pStyle w:val="Verzeichnis1"/>
            <w:tabs>
              <w:tab w:val="right" w:leader="dot" w:pos="9062"/>
            </w:tabs>
            <w:rPr>
              <w:rFonts w:eastAsiaTheme="minorEastAsia"/>
              <w:noProof/>
              <w:lang w:eastAsia="de-CH"/>
            </w:rPr>
          </w:pPr>
          <w:hyperlink w:anchor="_Toc227051000" w:history="1">
            <w:r w:rsidRPr="00027309">
              <w:rPr>
                <w:rStyle w:val="Hyperlink"/>
                <w:noProof/>
              </w:rPr>
              <w:t>Cronjob</w:t>
            </w:r>
            <w:r>
              <w:rPr>
                <w:noProof/>
                <w:webHidden/>
              </w:rPr>
              <w:tab/>
            </w:r>
            <w:r>
              <w:rPr>
                <w:noProof/>
                <w:webHidden/>
              </w:rPr>
              <w:fldChar w:fldCharType="begin"/>
            </w:r>
            <w:r>
              <w:rPr>
                <w:noProof/>
                <w:webHidden/>
              </w:rPr>
              <w:instrText xml:space="preserve"> PAGEREF _Toc227051000 \h </w:instrText>
            </w:r>
            <w:r>
              <w:rPr>
                <w:noProof/>
                <w:webHidden/>
              </w:rPr>
            </w:r>
            <w:r>
              <w:rPr>
                <w:noProof/>
                <w:webHidden/>
              </w:rPr>
              <w:fldChar w:fldCharType="separate"/>
            </w:r>
            <w:r>
              <w:rPr>
                <w:noProof/>
                <w:webHidden/>
              </w:rPr>
              <w:t>5</w:t>
            </w:r>
            <w:r>
              <w:rPr>
                <w:noProof/>
                <w:webHidden/>
              </w:rPr>
              <w:fldChar w:fldCharType="end"/>
            </w:r>
          </w:hyperlink>
        </w:p>
        <w:p w14:paraId="6515FBE0" w14:textId="1B75778C" w:rsidR="00BA3AFE" w:rsidRDefault="00BA3AFE">
          <w:pPr>
            <w:pStyle w:val="Verzeichnis1"/>
            <w:tabs>
              <w:tab w:val="right" w:leader="dot" w:pos="9062"/>
            </w:tabs>
            <w:rPr>
              <w:rFonts w:eastAsiaTheme="minorEastAsia"/>
              <w:noProof/>
              <w:lang w:eastAsia="de-CH"/>
            </w:rPr>
          </w:pPr>
          <w:hyperlink w:anchor="_Toc227051001" w:history="1">
            <w:r w:rsidRPr="00027309">
              <w:rPr>
                <w:rStyle w:val="Hyperlink"/>
                <w:noProof/>
              </w:rPr>
              <w:t>Tests</w:t>
            </w:r>
            <w:r>
              <w:rPr>
                <w:noProof/>
                <w:webHidden/>
              </w:rPr>
              <w:tab/>
            </w:r>
            <w:r>
              <w:rPr>
                <w:noProof/>
                <w:webHidden/>
              </w:rPr>
              <w:fldChar w:fldCharType="begin"/>
            </w:r>
            <w:r>
              <w:rPr>
                <w:noProof/>
                <w:webHidden/>
              </w:rPr>
              <w:instrText xml:space="preserve"> PAGEREF _Toc227051001 \h </w:instrText>
            </w:r>
            <w:r>
              <w:rPr>
                <w:noProof/>
                <w:webHidden/>
              </w:rPr>
            </w:r>
            <w:r>
              <w:rPr>
                <w:noProof/>
                <w:webHidden/>
              </w:rPr>
              <w:fldChar w:fldCharType="separate"/>
            </w:r>
            <w:r>
              <w:rPr>
                <w:noProof/>
                <w:webHidden/>
              </w:rPr>
              <w:t>6</w:t>
            </w:r>
            <w:r>
              <w:rPr>
                <w:noProof/>
                <w:webHidden/>
              </w:rPr>
              <w:fldChar w:fldCharType="end"/>
            </w:r>
          </w:hyperlink>
        </w:p>
        <w:p w14:paraId="69D5B6FB" w14:textId="176CB052" w:rsidR="00B5293B" w:rsidRPr="005E34A9" w:rsidRDefault="002C7A5C" w:rsidP="00B5293B">
          <w:pPr>
            <w:rPr>
              <w:b/>
              <w:bCs/>
              <w:lang w:val="de-DE"/>
            </w:rPr>
          </w:pPr>
          <w:r>
            <w:rPr>
              <w:b/>
              <w:bCs/>
              <w:lang w:val="de-DE"/>
            </w:rPr>
            <w:fldChar w:fldCharType="end"/>
          </w:r>
        </w:p>
      </w:sdtContent>
    </w:sdt>
    <w:p w14:paraId="29611D5D" w14:textId="77777777" w:rsidR="00B5293B" w:rsidRDefault="00B5293B" w:rsidP="00B5293B">
      <w:pPr>
        <w:rPr>
          <w:rFonts w:asciiTheme="majorHAnsi" w:eastAsiaTheme="majorEastAsia" w:hAnsiTheme="majorHAnsi" w:cstheme="majorBidi"/>
          <w:color w:val="0F4761" w:themeColor="accent1" w:themeShade="BF"/>
          <w:sz w:val="40"/>
          <w:szCs w:val="40"/>
        </w:rPr>
      </w:pPr>
      <w:r>
        <w:br w:type="page"/>
      </w:r>
    </w:p>
    <w:p w14:paraId="21F4D097" w14:textId="77777777" w:rsidR="00BA3AFE" w:rsidRDefault="00BA3AFE" w:rsidP="00BA3AFE">
      <w:pPr>
        <w:pStyle w:val="berschrift1"/>
      </w:pPr>
      <w:bookmarkStart w:id="0" w:name="_Toc227050994"/>
      <w:r>
        <w:lastRenderedPageBreak/>
        <w:t>Idee</w:t>
      </w:r>
      <w:bookmarkEnd w:id="0"/>
    </w:p>
    <w:p w14:paraId="00BB067E" w14:textId="58B2E683" w:rsidR="00BA3AFE" w:rsidRDefault="00BA3AFE" w:rsidP="00BA3AFE">
      <w:r>
        <w:t xml:space="preserve">Ich will ein Ansible-Playbook erstellen, dass einfach auszuführen ist und quasi die Basis Installationen ausführt, ohne </w:t>
      </w:r>
      <w:proofErr w:type="spellStart"/>
      <w:r>
        <w:t>das</w:t>
      </w:r>
      <w:proofErr w:type="spellEnd"/>
      <w:r>
        <w:t xml:space="preserve"> man selber viel machen muss. Innerhalb von paar wenigen </w:t>
      </w:r>
      <w:proofErr w:type="spellStart"/>
      <w:r>
        <w:t>Commands</w:t>
      </w:r>
      <w:proofErr w:type="spellEnd"/>
      <w:r>
        <w:t xml:space="preserve"> z. B. 5 sollen zahlreiche Programme installiert werden sowie UFW konfiguriert etc.</w:t>
      </w:r>
    </w:p>
    <w:p w14:paraId="1E6FE498" w14:textId="77777777" w:rsidR="00BA3AFE" w:rsidRDefault="00BA3AFE" w:rsidP="00BA3AFE"/>
    <w:p w14:paraId="4EC05904" w14:textId="282724C9" w:rsidR="002C7A5C" w:rsidRDefault="0043133B" w:rsidP="00B5293B">
      <w:pPr>
        <w:pStyle w:val="berschrift1"/>
      </w:pPr>
      <w:bookmarkStart w:id="1" w:name="_Toc227050995"/>
      <w:r>
        <w:t>Einleitung</w:t>
      </w:r>
      <w:bookmarkEnd w:id="1"/>
    </w:p>
    <w:p w14:paraId="59FAF687" w14:textId="103A2F96" w:rsidR="00CB1D9B" w:rsidRDefault="003443F3" w:rsidP="0043133B">
      <w:r>
        <w:t>Ich mache mit Ansible ein Playbook, dass</w:t>
      </w:r>
      <w:r w:rsidR="003F2438">
        <w:t xml:space="preserve"> </w:t>
      </w:r>
      <w:r w:rsidR="00173F58">
        <w:t>zur Automatisierung von diversen Installationen dien</w:t>
      </w:r>
      <w:r w:rsidR="00E7479A">
        <w:t>t.</w:t>
      </w:r>
      <w:r w:rsidR="008C4EA2">
        <w:t xml:space="preserve"> Eine Anleitung, ist im ReadME vom Repository zu sehen. Das Playbook installiert:</w:t>
      </w:r>
    </w:p>
    <w:p w14:paraId="74CF6754" w14:textId="4AA59BA4" w:rsidR="008C4EA2" w:rsidRDefault="007F0478" w:rsidP="008C4EA2">
      <w:pPr>
        <w:pStyle w:val="Listenabsatz"/>
        <w:numPr>
          <w:ilvl w:val="0"/>
          <w:numId w:val="3"/>
        </w:numPr>
      </w:pPr>
      <w:r>
        <w:t>Der Packet-Manager wird geupdated</w:t>
      </w:r>
    </w:p>
    <w:p w14:paraId="0BC915FE" w14:textId="024A779A" w:rsidR="007F0478" w:rsidRDefault="007F0478" w:rsidP="008C4EA2">
      <w:pPr>
        <w:pStyle w:val="Listenabsatz"/>
        <w:numPr>
          <w:ilvl w:val="0"/>
          <w:numId w:val="3"/>
        </w:numPr>
      </w:pPr>
      <w:r>
        <w:t>Das System wird geupdatet</w:t>
      </w:r>
    </w:p>
    <w:p w14:paraId="5371F802" w14:textId="7A9AE166" w:rsidR="007F0478" w:rsidRDefault="007F0478" w:rsidP="008C4EA2">
      <w:pPr>
        <w:pStyle w:val="Listenabsatz"/>
        <w:numPr>
          <w:ilvl w:val="0"/>
          <w:numId w:val="3"/>
        </w:numPr>
      </w:pPr>
      <w:r>
        <w:t>Apache2</w:t>
      </w:r>
    </w:p>
    <w:p w14:paraId="774B8296" w14:textId="62D34B70" w:rsidR="00C0207E" w:rsidRDefault="00C0207E" w:rsidP="008C4EA2">
      <w:pPr>
        <w:pStyle w:val="Listenabsatz"/>
        <w:numPr>
          <w:ilvl w:val="0"/>
          <w:numId w:val="3"/>
        </w:numPr>
      </w:pPr>
      <w:r>
        <w:t>SSH</w:t>
      </w:r>
    </w:p>
    <w:p w14:paraId="6B2C508D" w14:textId="3350D186" w:rsidR="00C0207E" w:rsidRDefault="00C0207E" w:rsidP="008C4EA2">
      <w:pPr>
        <w:pStyle w:val="Listenabsatz"/>
        <w:numPr>
          <w:ilvl w:val="0"/>
          <w:numId w:val="3"/>
        </w:numPr>
      </w:pPr>
      <w:r>
        <w:t>Nmap</w:t>
      </w:r>
    </w:p>
    <w:p w14:paraId="3BE1C95D" w14:textId="71C095EA" w:rsidR="00C0207E" w:rsidRDefault="00C0207E" w:rsidP="008C4EA2">
      <w:pPr>
        <w:pStyle w:val="Listenabsatz"/>
        <w:numPr>
          <w:ilvl w:val="0"/>
          <w:numId w:val="3"/>
        </w:numPr>
      </w:pPr>
      <w:r>
        <w:t>UFW</w:t>
      </w:r>
    </w:p>
    <w:p w14:paraId="3950FA66" w14:textId="37AD6CE7" w:rsidR="00CB1D9B" w:rsidRDefault="00CB1D9B" w:rsidP="00CB1D9B">
      <w:pPr>
        <w:pStyle w:val="berschrift1"/>
      </w:pPr>
      <w:bookmarkStart w:id="2" w:name="_Toc227050996"/>
      <w:r w:rsidRPr="00CB1D9B">
        <w:t>Fachliche Beschreibung</w:t>
      </w:r>
      <w:bookmarkEnd w:id="2"/>
    </w:p>
    <w:p w14:paraId="72012E72" w14:textId="4C043AF1" w:rsidR="007534F9" w:rsidRDefault="00EA607C" w:rsidP="00436072">
      <w:r>
        <w:t xml:space="preserve">Dieses Playbook, habe ich geschaffen, um frische VMs, oder frische </w:t>
      </w:r>
      <w:r w:rsidR="009B716B">
        <w:t>Server oder Laptops, die Linux brauchen direkt aufzusetzen. Normalerweise, muss man immer alles manuell updaten etc</w:t>
      </w:r>
      <w:r w:rsidR="008F4958">
        <w:t>. dann noch SSH installieren, dies muss man mit diesem Script nicht mehr.</w:t>
      </w:r>
      <w:r w:rsidR="009B716B">
        <w:t xml:space="preserve"> </w:t>
      </w:r>
      <w:r w:rsidR="008F4958">
        <w:t>Innerhalb von 4 Befehlen, die im ReadME</w:t>
      </w:r>
      <w:r w:rsidR="00DF7DE7">
        <w:t xml:space="preserve"> stehen, werden die oben genannten Programme installiert.</w:t>
      </w:r>
    </w:p>
    <w:p w14:paraId="261B41A4" w14:textId="2BF27A5C" w:rsidR="00DF7DE7" w:rsidRDefault="00DF7DE7" w:rsidP="00436072">
      <w:r>
        <w:t>Dies wird mit Ansible gemacht, dass normalerweise zur Automatisierung von Installationen auf hunderten von Servern im gleichen Netzwerk verwendet wird</w:t>
      </w:r>
      <w:r w:rsidR="007B40D3">
        <w:t>, macht sich dieses Script das zu Nutze, dass man das auch auf den Localhost machen kann.</w:t>
      </w:r>
    </w:p>
    <w:p w14:paraId="3C5B8065" w14:textId="103F525D" w:rsidR="004D7ECA" w:rsidRPr="00EB04AE" w:rsidRDefault="004D7ECA" w:rsidP="00436072">
      <w:r>
        <w:t xml:space="preserve">Wichtig ist, dieses Script installiert eine Firewall, blockiert alle Ports ausser 22 und 80, wenn man nun Dienste, wie z. B. </w:t>
      </w:r>
      <w:r w:rsidR="00E1485B">
        <w:t>FTP installiert, muss man die jeweiligen Ports öffnen. Dies kann man mit dem Befehl</w:t>
      </w:r>
      <w:r w:rsidR="00FA4B73">
        <w:t xml:space="preserve"> </w:t>
      </w:r>
      <w:proofErr w:type="spellStart"/>
      <w:r w:rsidR="00FA4B73" w:rsidRPr="00FA4B73">
        <w:rPr>
          <w:color w:val="EE0000"/>
        </w:rPr>
        <w:t>sudo</w:t>
      </w:r>
      <w:proofErr w:type="spellEnd"/>
      <w:r w:rsidR="00FA4B73" w:rsidRPr="00FA4B73">
        <w:rPr>
          <w:color w:val="EE0000"/>
        </w:rPr>
        <w:t xml:space="preserve"> </w:t>
      </w:r>
      <w:proofErr w:type="spellStart"/>
      <w:r w:rsidR="00FA4B73" w:rsidRPr="00FA4B73">
        <w:rPr>
          <w:color w:val="EE0000"/>
        </w:rPr>
        <w:t>ufw</w:t>
      </w:r>
      <w:proofErr w:type="spellEnd"/>
      <w:r w:rsidR="00FA4B73" w:rsidRPr="00FA4B73">
        <w:rPr>
          <w:color w:val="EE0000"/>
        </w:rPr>
        <w:t xml:space="preserve"> </w:t>
      </w:r>
      <w:proofErr w:type="spellStart"/>
      <w:r w:rsidR="00FA4B73" w:rsidRPr="00FA4B73">
        <w:rPr>
          <w:color w:val="EE0000"/>
        </w:rPr>
        <w:t>allow</w:t>
      </w:r>
      <w:proofErr w:type="spellEnd"/>
      <w:r w:rsidR="00FA4B73" w:rsidRPr="00FA4B73">
        <w:rPr>
          <w:color w:val="EE0000"/>
        </w:rPr>
        <w:t xml:space="preserve"> «</w:t>
      </w:r>
      <w:proofErr w:type="spellStart"/>
      <w:r w:rsidR="00FA4B73" w:rsidRPr="00FA4B73">
        <w:rPr>
          <w:color w:val="EE0000"/>
        </w:rPr>
        <w:t>portnummer</w:t>
      </w:r>
      <w:proofErr w:type="spellEnd"/>
      <w:r w:rsidR="00FA4B73" w:rsidRPr="00FA4B73">
        <w:rPr>
          <w:color w:val="EE0000"/>
        </w:rPr>
        <w:t>»/</w:t>
      </w:r>
      <w:r w:rsidR="00CD169A">
        <w:rPr>
          <w:color w:val="EE0000"/>
        </w:rPr>
        <w:t>»</w:t>
      </w:r>
      <w:proofErr w:type="spellStart"/>
      <w:r w:rsidR="00EB04AE">
        <w:rPr>
          <w:color w:val="EE0000"/>
        </w:rPr>
        <w:t>protokoll</w:t>
      </w:r>
      <w:proofErr w:type="spellEnd"/>
      <w:r w:rsidR="00EB04AE">
        <w:rPr>
          <w:color w:val="EE0000"/>
        </w:rPr>
        <w:t>»</w:t>
      </w:r>
      <w:r w:rsidR="00FA4B73">
        <w:rPr>
          <w:color w:val="EE0000"/>
        </w:rPr>
        <w:t xml:space="preserve"> </w:t>
      </w:r>
      <w:r w:rsidR="00EB04AE">
        <w:t>machen.</w:t>
      </w:r>
    </w:p>
    <w:p w14:paraId="4F784E22" w14:textId="5674C2DD" w:rsidR="00BA3AFE" w:rsidRDefault="00BA3AFE" w:rsidP="00436072"/>
    <w:p w14:paraId="33D898A3" w14:textId="62D890F0" w:rsidR="00BA3AFE" w:rsidRDefault="00BA3AFE">
      <w:r>
        <w:br w:type="page"/>
      </w:r>
    </w:p>
    <w:p w14:paraId="1C840738" w14:textId="62D890F0" w:rsidR="007534F9" w:rsidRDefault="007534F9" w:rsidP="007534F9">
      <w:pPr>
        <w:pStyle w:val="berschrift1"/>
      </w:pPr>
      <w:bookmarkStart w:id="3" w:name="_Toc227050997"/>
      <w:r>
        <w:lastRenderedPageBreak/>
        <w:t>Ziele</w:t>
      </w:r>
      <w:r w:rsidR="0058750E">
        <w:t xml:space="preserve"> des Scripts</w:t>
      </w:r>
      <w:bookmarkEnd w:id="3"/>
    </w:p>
    <w:p w14:paraId="0645124F" w14:textId="0BBA3042" w:rsidR="007F7A17" w:rsidRDefault="00CD169A" w:rsidP="00CD169A">
      <w:pPr>
        <w:pStyle w:val="Listenabsatz"/>
        <w:numPr>
          <w:ilvl w:val="0"/>
          <w:numId w:val="4"/>
        </w:numPr>
      </w:pPr>
      <w:r>
        <w:t xml:space="preserve">Dieses Playbook mit </w:t>
      </w:r>
      <w:proofErr w:type="spellStart"/>
      <w:r>
        <w:t>Script</w:t>
      </w:r>
      <w:proofErr w:type="spellEnd"/>
      <w:r>
        <w:t>, soll einfach auszuführen sein, also braucht man ein Script, dass hilft und benutzerfreundlich ist.</w:t>
      </w:r>
    </w:p>
    <w:p w14:paraId="494A4EA9" w14:textId="47EFB930" w:rsidR="00CD169A" w:rsidRDefault="004467D7" w:rsidP="00CD169A">
      <w:pPr>
        <w:pStyle w:val="Listenabsatz"/>
        <w:numPr>
          <w:ilvl w:val="0"/>
          <w:numId w:val="4"/>
        </w:numPr>
      </w:pPr>
      <w:r>
        <w:t>Es muss die Dienste installieren, ohne, dass der User wissen über Linux braucht (Am besten ein ReadME, wo man 1 zu 1 abschreiben kann.)</w:t>
      </w:r>
    </w:p>
    <w:p w14:paraId="1A6AA872" w14:textId="3F9B1856" w:rsidR="001C10A3" w:rsidRDefault="001C10A3" w:rsidP="00CD169A">
      <w:pPr>
        <w:pStyle w:val="Listenabsatz"/>
        <w:numPr>
          <w:ilvl w:val="0"/>
          <w:numId w:val="4"/>
        </w:numPr>
      </w:pPr>
      <w:r>
        <w:t>Es sollte universell sein, heisst jeder kann das Repository clonen und es auf einem Linux Rechner ausführen und es geht.</w:t>
      </w:r>
    </w:p>
    <w:p w14:paraId="2F0E7993" w14:textId="256A474D" w:rsidR="009D4716" w:rsidRDefault="009D4716" w:rsidP="00CD169A">
      <w:pPr>
        <w:pStyle w:val="Listenabsatz"/>
        <w:numPr>
          <w:ilvl w:val="0"/>
          <w:numId w:val="4"/>
        </w:numPr>
      </w:pPr>
      <w:r>
        <w:t xml:space="preserve">Mithilfe von Cronjob, wird </w:t>
      </w:r>
      <w:r w:rsidR="0088603F">
        <w:t xml:space="preserve">an jedem Tag um 12 Uhr </w:t>
      </w:r>
      <w:r>
        <w:t>geprüft ob Nmap installiert ist, um zu überprüfen, ob das Playbook richtig durchgelaufen ist.</w:t>
      </w:r>
    </w:p>
    <w:p w14:paraId="11C636D2" w14:textId="77777777" w:rsidR="009D4716" w:rsidRDefault="009D4716" w:rsidP="009D4716"/>
    <w:p w14:paraId="6702C93E" w14:textId="62359981" w:rsidR="0020416E" w:rsidRDefault="009D4716" w:rsidP="009D4716">
      <w:pPr>
        <w:pStyle w:val="berschrift1"/>
      </w:pPr>
      <w:bookmarkStart w:id="4" w:name="_Toc227050998"/>
      <w:r w:rsidRPr="009D4716">
        <w:rPr>
          <w:noProof/>
        </w:rPr>
        <w:lastRenderedPageBreak/>
        <w:drawing>
          <wp:anchor distT="0" distB="0" distL="114300" distR="114300" simplePos="0" relativeHeight="251660288" behindDoc="0" locked="0" layoutInCell="1" allowOverlap="1" wp14:anchorId="7C56CAD4" wp14:editId="747D2A20">
            <wp:simplePos x="0" y="0"/>
            <wp:positionH relativeFrom="margin">
              <wp:align>right</wp:align>
            </wp:positionH>
            <wp:positionV relativeFrom="paragraph">
              <wp:posOffset>7620</wp:posOffset>
            </wp:positionV>
            <wp:extent cx="2130425" cy="8854440"/>
            <wp:effectExtent l="0" t="0" r="3175" b="3810"/>
            <wp:wrapSquare wrapText="bothSides"/>
            <wp:docPr id="206433448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0425" cy="8854440"/>
                    </a:xfrm>
                    <a:prstGeom prst="rect">
                      <a:avLst/>
                    </a:prstGeom>
                    <a:noFill/>
                    <a:ln>
                      <a:noFill/>
                    </a:ln>
                  </pic:spPr>
                </pic:pic>
              </a:graphicData>
            </a:graphic>
            <wp14:sizeRelH relativeFrom="margin">
              <wp14:pctWidth>0</wp14:pctWidth>
            </wp14:sizeRelH>
            <wp14:sizeRelV relativeFrom="margin">
              <wp14:pctHeight>0</wp14:pctHeight>
            </wp14:sizeRelV>
          </wp:anchor>
        </w:drawing>
      </w:r>
      <w:r>
        <w:t>Programm Ablauf Plan</w:t>
      </w:r>
      <w:bookmarkEnd w:id="4"/>
    </w:p>
    <w:p w14:paraId="1BCE6575" w14:textId="6035AEC1" w:rsidR="009D4716" w:rsidRPr="009D4716" w:rsidRDefault="009D4716" w:rsidP="009D4716">
      <w:r>
        <w:t>Mit Zoom, kann man ihn anschauen.</w:t>
      </w:r>
    </w:p>
    <w:p w14:paraId="238012E4" w14:textId="4AC30BD1" w:rsidR="009D4716" w:rsidRPr="009D4716" w:rsidRDefault="009D4716" w:rsidP="009D4716"/>
    <w:p w14:paraId="57EB4F22" w14:textId="77777777" w:rsidR="009D4716" w:rsidRPr="009D4716" w:rsidRDefault="009D4716" w:rsidP="009D4716"/>
    <w:p w14:paraId="4320424A" w14:textId="136DEE0A" w:rsidR="009D4716" w:rsidRPr="009D4716" w:rsidRDefault="009D4716" w:rsidP="009D4716"/>
    <w:p w14:paraId="42EC8CC3" w14:textId="561DE8BC" w:rsidR="006C270D" w:rsidRDefault="006C270D" w:rsidP="00DF7DE7"/>
    <w:p w14:paraId="292CAF41" w14:textId="5E377802" w:rsidR="00EA2745" w:rsidRDefault="00EA2745" w:rsidP="00DF7DE7"/>
    <w:p w14:paraId="1103DD37" w14:textId="77777777" w:rsidR="00EA2745" w:rsidRDefault="00EA2745">
      <w:r>
        <w:br w:type="page"/>
      </w:r>
    </w:p>
    <w:p w14:paraId="2DFD01B6" w14:textId="3670CF4E" w:rsidR="00EA2745" w:rsidRDefault="004F3253" w:rsidP="00DB199B">
      <w:pPr>
        <w:pStyle w:val="berschrift1"/>
      </w:pPr>
      <w:bookmarkStart w:id="5" w:name="_Toc227050999"/>
      <w:r>
        <w:lastRenderedPageBreak/>
        <w:t>Script Umsetzung</w:t>
      </w:r>
      <w:bookmarkEnd w:id="5"/>
    </w:p>
    <w:p w14:paraId="0D3317CD" w14:textId="6D0EA190" w:rsidR="004F3253" w:rsidRDefault="004F3253" w:rsidP="004F3253">
      <w:r>
        <w:t>Ich werde ein Playbook machen</w:t>
      </w:r>
      <w:r w:rsidR="00643211">
        <w:t>, dass man mithilfe von einer GitHub Repository ReadME Anleitung ausführen kann. Auch noch werde ich ein Script erstellen, dass sehr benutzerfreundlich ist</w:t>
      </w:r>
      <w:r w:rsidR="00523EC4">
        <w:t>, dass einen nach Pfaden frägt, und sonst direkt einen Standardpfad nimmt, wenn es leer gelassen wird.</w:t>
      </w:r>
      <w:r w:rsidR="005D7B4A">
        <w:t xml:space="preserve"> Auch noch gibt es ein </w:t>
      </w:r>
      <w:r w:rsidR="00E827F1">
        <w:t>playbook.log</w:t>
      </w:r>
      <w:r w:rsidR="005D7B4A">
        <w:t xml:space="preserve">, dort wird </w:t>
      </w:r>
      <w:r w:rsidR="0088603F">
        <w:t xml:space="preserve">immer jeden Tag um 12 Uhr </w:t>
      </w:r>
      <w:r w:rsidR="005D7B4A">
        <w:t>eingetragen, ob Nmap installiert wurde, und somit das Playbook erfolgreich durchgelaufen ist oder nicht.</w:t>
      </w:r>
    </w:p>
    <w:p w14:paraId="6AD597E9" w14:textId="106ED41A" w:rsidR="006404BD" w:rsidRDefault="006404BD" w:rsidP="004F3253">
      <w:r>
        <w:t>Das mit den Standardpfaden, habe ich so gelöst, dass ich eine if -z Bedingung gemacht habe. Und das überprüft, ob die Variable leer ist und wenn schon, dann</w:t>
      </w:r>
      <w:r w:rsidR="000252B1">
        <w:t xml:space="preserve"> wird halt der Standardpfad eingesetzt.</w:t>
      </w:r>
    </w:p>
    <w:p w14:paraId="395FBB94" w14:textId="324A66AB" w:rsidR="005204CA" w:rsidRDefault="005204CA" w:rsidP="004F3253">
      <w:r>
        <w:t>Auch noch, habe ich eine ! if -f Bedingung</w:t>
      </w:r>
      <w:r w:rsidR="00EE0151">
        <w:t xml:space="preserve"> heisst, er schaut ob die Datei existiert, wenn sie nicht existiert, gibt er </w:t>
      </w:r>
      <w:r w:rsidR="005F5482">
        <w:t>Error</w:t>
      </w:r>
      <w:r w:rsidR="00EE0151">
        <w:t xml:space="preserve">, weil </w:t>
      </w:r>
      <w:r w:rsidR="005F5482">
        <w:t>der Pfad dann nicht stimmen kann. Das ist einfach ein kleines Error-handling.</w:t>
      </w:r>
    </w:p>
    <w:p w14:paraId="3584702D" w14:textId="387DBA9C" w:rsidR="00312646" w:rsidRDefault="00312646" w:rsidP="004F3253">
      <w:r>
        <w:t>Diese Bedingungen, habe ich für 2 Variablen angewandt, heisst jeder dieser Bedingungen kommt 2-mal vor, einmal für hosts.ini Pfad, dass Ansible weiss, auf welchen Geräten das Playbook ausgeführt werden soll und einmal den site.yml Pfad, dass er weiss, welches File er ausführen muss.</w:t>
      </w:r>
    </w:p>
    <w:p w14:paraId="74BA4D81" w14:textId="77777777" w:rsidR="0068437C" w:rsidRDefault="0068437C" w:rsidP="004F3253"/>
    <w:p w14:paraId="660D399C" w14:textId="5CAB5711" w:rsidR="0068437C" w:rsidRDefault="0068437C" w:rsidP="0068437C">
      <w:pPr>
        <w:pStyle w:val="berschrift1"/>
      </w:pPr>
      <w:bookmarkStart w:id="6" w:name="_Toc227051000"/>
      <w:r>
        <w:t>Cronjob</w:t>
      </w:r>
      <w:bookmarkEnd w:id="6"/>
    </w:p>
    <w:p w14:paraId="224319E4" w14:textId="4FB64683" w:rsidR="00AF32A1" w:rsidRDefault="0068437C" w:rsidP="0068437C">
      <w:r>
        <w:t>Ich habe</w:t>
      </w:r>
      <w:r w:rsidR="00E53D79">
        <w:t xml:space="preserve"> </w:t>
      </w:r>
      <w:r w:rsidR="00AE7654">
        <w:t>den Cronjob, direkt im check.sh eingebaut, dass er es somit automatisch einträgt. Jeden Tag um 12 Uhr, wird es ausgeführt, und der User wird beim ausführen des check.sh Files nach dem Absoluten Pfad der</w:t>
      </w:r>
      <w:r w:rsidR="000061AE">
        <w:t xml:space="preserve"> Logdatei sowie der check.sh Datei gefragt.</w:t>
      </w:r>
      <w:r w:rsidR="00AF32A1">
        <w:t xml:space="preserve"> Im check.sh, wird nach der korrekten Ausführung der Cronjob direkt gesetzt.</w:t>
      </w:r>
    </w:p>
    <w:p w14:paraId="076D8228" w14:textId="7E48DD2E" w:rsidR="00BA3AFE" w:rsidRDefault="00BA3AFE" w:rsidP="0068437C"/>
    <w:p w14:paraId="65DE5652" w14:textId="43ECCB7D" w:rsidR="00BA3AFE" w:rsidRDefault="00BA3AFE">
      <w:r>
        <w:br w:type="page"/>
      </w:r>
    </w:p>
    <w:p w14:paraId="60EE74C7" w14:textId="43ECCB7D" w:rsidR="00C910AE" w:rsidRDefault="00C910AE" w:rsidP="00C910AE">
      <w:pPr>
        <w:pStyle w:val="berschrift1"/>
      </w:pPr>
      <w:bookmarkStart w:id="7" w:name="_Toc227051001"/>
      <w:r>
        <w:lastRenderedPageBreak/>
        <w:t>Tests</w:t>
      </w:r>
      <w:bookmarkEnd w:id="7"/>
    </w:p>
    <w:p w14:paraId="44A51977" w14:textId="62EC5696" w:rsidR="00C910AE" w:rsidRDefault="00800414" w:rsidP="00C910AE">
      <w:r>
        <w:t xml:space="preserve">Ich habe zahlreiche Tests durchgeführt. </w:t>
      </w:r>
      <w:r w:rsidR="00D1202D">
        <w:t xml:space="preserve">Haupttests, waren vor allem bei dem Playbook, hat es ein paar Anläufe gebraucht. </w:t>
      </w:r>
      <w:r w:rsidR="00FA0346">
        <w:t xml:space="preserve"> Hier sind die wichtigsten Tests, die das Projekt am meisten beeinflussen.</w:t>
      </w:r>
    </w:p>
    <w:p w14:paraId="67C06991" w14:textId="61C5C0D3" w:rsidR="00D06B16" w:rsidRDefault="00D06B16" w:rsidP="00C910AE">
      <w:r>
        <w:t xml:space="preserve">1. </w:t>
      </w:r>
      <w:r w:rsidR="00743776">
        <w:t>Dieser Test, war erfolgreich, ich musste testen, ob Ansible das host.ini korrekt interpretiert, und ob ich es richtig gemacht habe. Normalerweise braucht er ja SSH, was er jetzt nicht mehr braucht.</w:t>
      </w:r>
    </w:p>
    <w:p w14:paraId="1C3410BC" w14:textId="0AFB7148" w:rsidR="00743776" w:rsidRDefault="00743776" w:rsidP="00C910AE">
      <w:r>
        <w:t>2. Dieser Test war, von de</w:t>
      </w:r>
      <w:r w:rsidR="00FF191D">
        <w:t xml:space="preserve">r Ansible </w:t>
      </w:r>
      <w:r w:rsidR="00114383">
        <w:t>Funktion</w:t>
      </w:r>
      <w:r w:rsidR="00FF191D">
        <w:t xml:space="preserve">, die das System updaten sollte, also </w:t>
      </w:r>
      <w:r w:rsidR="00114383">
        <w:t>«</w:t>
      </w:r>
      <w:proofErr w:type="spellStart"/>
      <w:r w:rsidR="00FF191D">
        <w:t>sudo</w:t>
      </w:r>
      <w:proofErr w:type="spellEnd"/>
      <w:r w:rsidR="00FF191D">
        <w:t xml:space="preserve"> </w:t>
      </w:r>
      <w:proofErr w:type="spellStart"/>
      <w:r w:rsidR="00FF191D">
        <w:t>apt</w:t>
      </w:r>
      <w:proofErr w:type="spellEnd"/>
      <w:r w:rsidR="00FF191D">
        <w:t xml:space="preserve"> upgrade</w:t>
      </w:r>
      <w:r w:rsidR="00114383">
        <w:t>»</w:t>
      </w:r>
      <w:r w:rsidR="00FF191D">
        <w:t xml:space="preserve"> auf gut deutsch. Dies hat irgendwie mehr als 10 </w:t>
      </w:r>
      <w:r w:rsidR="00114383">
        <w:t>Minuten</w:t>
      </w:r>
      <w:r w:rsidR="00FF191D">
        <w:t xml:space="preserve"> gedauert</w:t>
      </w:r>
      <w:r w:rsidR="00114383">
        <w:t>, daher musste ich dies rausnehmen, weil der User keine 10 Minuten hat zum so etwas machen, wenn es 10-mal schneller geht.</w:t>
      </w:r>
    </w:p>
    <w:p w14:paraId="019E08CF" w14:textId="04EAAFE1" w:rsidR="00114383" w:rsidRDefault="00114383" w:rsidP="00C910AE">
      <w:r>
        <w:t>3.</w:t>
      </w:r>
      <w:r w:rsidR="00C22053">
        <w:t xml:space="preserve"> Dieser Test war, von meinem hilfs_script, dass dazu dienen soll</w:t>
      </w:r>
      <w:r w:rsidR="00CE337E">
        <w:t xml:space="preserve"> den User durch den Installationsprozess zu begleiten, ich habe am Schluss ein Test gemacht, indem ich alles richtig eingegeben habe also die Pfade. Dies hat geklappt. Nun habe ich getestet, ob die if -z Bedingung geht,</w:t>
      </w:r>
      <w:r w:rsidR="00AE5396">
        <w:t xml:space="preserve"> wenn ich halt leer lasse für den Standardpfad, dies hat leider noch nicht funktioniert.</w:t>
      </w:r>
    </w:p>
    <w:p w14:paraId="143C353D" w14:textId="66541AF2" w:rsidR="00AE5396" w:rsidRDefault="00AE5396" w:rsidP="00C910AE">
      <w:r>
        <w:t>4. Ich habe noch eine Funktion eingebaut,</w:t>
      </w:r>
      <w:r w:rsidR="00FA0346">
        <w:t xml:space="preserve"> mit if -f, die prüft, ob der angegebene Pfad überhaupt zu einem existierendem File führt. Dies hat noch nicht funktioniert, weil ich ein ! vergessen habe. Nach dem neuen Test mit !, hat alles problemlos geklappt.</w:t>
      </w:r>
    </w:p>
    <w:p w14:paraId="1ED10B06" w14:textId="09E0837B" w:rsidR="00FA0346" w:rsidRDefault="00FA0346" w:rsidP="00C910AE">
      <w:r>
        <w:t>5. Dieser Test</w:t>
      </w:r>
      <w:r w:rsidR="00A72125">
        <w:t xml:space="preserve">, ist im Playbook, bei der Ausgabe von Nmap, hier hatte ich keine Ahnung wie ich das ausgeben sollte. </w:t>
      </w:r>
      <w:r w:rsidR="00CE7F0B">
        <w:t>Zuerst wollte ich was mit einer Commandline Funktion von Ansible machen, und bin kläglich gescheitert. Nach dem recherchieren, habe ich eine gut aussehende Lösung gefunden, die nach einem Test auch funktioniert hat.</w:t>
      </w:r>
    </w:p>
    <w:p w14:paraId="3D4829FE" w14:textId="77777777" w:rsidR="00AA194E" w:rsidRDefault="00AA194E" w:rsidP="00C910AE"/>
    <w:p w14:paraId="653BAA9E" w14:textId="77777777" w:rsidR="00C910AE" w:rsidRPr="00C910AE" w:rsidRDefault="00C910AE" w:rsidP="00C910AE"/>
    <w:sectPr w:rsidR="00C910AE" w:rsidRPr="00C910AE" w:rsidSect="00A52A7D">
      <w:headerReference w:type="default" r:id="rId12"/>
      <w:footerReference w:type="default" r:id="rId1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37406" w14:textId="77777777" w:rsidR="008D41D8" w:rsidRDefault="008D41D8" w:rsidP="002C7A5C">
      <w:pPr>
        <w:spacing w:after="0" w:line="240" w:lineRule="auto"/>
      </w:pPr>
      <w:r>
        <w:separator/>
      </w:r>
    </w:p>
  </w:endnote>
  <w:endnote w:type="continuationSeparator" w:id="0">
    <w:p w14:paraId="407EA9D4" w14:textId="77777777" w:rsidR="008D41D8" w:rsidRDefault="008D41D8" w:rsidP="002C7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BD5C" w14:textId="4D4BD0F5" w:rsidR="002C7A5C" w:rsidRDefault="00B5293B" w:rsidP="00B5293B">
    <w:pPr>
      <w:pStyle w:val="Fuzeile"/>
    </w:pPr>
    <w:r>
      <w:fldChar w:fldCharType="begin"/>
    </w:r>
    <w:r>
      <w:instrText xml:space="preserve"> TIME \@ "dd.MM.yyyy" </w:instrText>
    </w:r>
    <w:r>
      <w:fldChar w:fldCharType="separate"/>
    </w:r>
    <w:r w:rsidR="00AF32A1">
      <w:rPr>
        <w:noProof/>
      </w:rPr>
      <w:t>14.04.2026</w:t>
    </w:r>
    <w:r>
      <w:fldChar w:fldCharType="end"/>
    </w:r>
    <w:r>
      <w:tab/>
    </w:r>
    <w:r>
      <w:tab/>
    </w:r>
    <w:r>
      <w:fldChar w:fldCharType="begin"/>
    </w:r>
    <w:r>
      <w:instrText>PAGE   \* MERGEFORMAT</w:instrText>
    </w:r>
    <w:r>
      <w:fldChar w:fldCharType="separate"/>
    </w:r>
    <w:r>
      <w:rPr>
        <w:lang w:val="de-DE"/>
      </w:rPr>
      <w:t>1</w:t>
    </w:r>
    <w:r>
      <w:fldChar w:fldCharType="end"/>
    </w:r>
  </w:p>
  <w:p w14:paraId="642D1F01" w14:textId="77777777" w:rsidR="002C7A5C" w:rsidRDefault="00E104C9">
    <w:pPr>
      <w:pStyle w:val="Fuzeile"/>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DC8AA" w14:textId="77777777" w:rsidR="008D41D8" w:rsidRDefault="008D41D8" w:rsidP="002C7A5C">
      <w:pPr>
        <w:spacing w:after="0" w:line="240" w:lineRule="auto"/>
      </w:pPr>
      <w:r>
        <w:separator/>
      </w:r>
    </w:p>
  </w:footnote>
  <w:footnote w:type="continuationSeparator" w:id="0">
    <w:p w14:paraId="62DEA8C4" w14:textId="77777777" w:rsidR="008D41D8" w:rsidRDefault="008D41D8" w:rsidP="002C7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1FC1" w14:textId="12C8C726" w:rsidR="002C7A5C" w:rsidRDefault="00A52A7D">
    <w:pPr>
      <w:pStyle w:val="Kopfzeile"/>
    </w:pPr>
    <w:r>
      <w:t>Gian Catrina</w:t>
    </w:r>
    <w:r>
      <w:tab/>
    </w:r>
    <w:r>
      <w:tab/>
    </w:r>
    <w:r w:rsidR="001266FD">
      <w:t>Ansible Playbook</w:t>
    </w:r>
    <w:r w:rsidR="00871E42">
      <w:t xml:space="preserve"> 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437"/>
    <w:multiLevelType w:val="hybridMultilevel"/>
    <w:tmpl w:val="61EE7C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6D64E44"/>
    <w:multiLevelType w:val="hybridMultilevel"/>
    <w:tmpl w:val="7E283C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9E92B2A"/>
    <w:multiLevelType w:val="hybridMultilevel"/>
    <w:tmpl w:val="2A382D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66D70E46"/>
    <w:multiLevelType w:val="hybridMultilevel"/>
    <w:tmpl w:val="589A8EE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44989692">
    <w:abstractNumId w:val="3"/>
  </w:num>
  <w:num w:numId="2" w16cid:durableId="940991739">
    <w:abstractNumId w:val="2"/>
  </w:num>
  <w:num w:numId="3" w16cid:durableId="752581915">
    <w:abstractNumId w:val="1"/>
  </w:num>
  <w:num w:numId="4" w16cid:durableId="186745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3B"/>
    <w:rsid w:val="00004D8E"/>
    <w:rsid w:val="000061AE"/>
    <w:rsid w:val="000252B1"/>
    <w:rsid w:val="000A08F8"/>
    <w:rsid w:val="00114383"/>
    <w:rsid w:val="001266FD"/>
    <w:rsid w:val="00173F58"/>
    <w:rsid w:val="00174077"/>
    <w:rsid w:val="00183E35"/>
    <w:rsid w:val="001C10A3"/>
    <w:rsid w:val="001E3C75"/>
    <w:rsid w:val="001E5DD2"/>
    <w:rsid w:val="0020416E"/>
    <w:rsid w:val="002202A7"/>
    <w:rsid w:val="00224DF9"/>
    <w:rsid w:val="0024249D"/>
    <w:rsid w:val="002C2190"/>
    <w:rsid w:val="002C7A5C"/>
    <w:rsid w:val="00312646"/>
    <w:rsid w:val="003443F3"/>
    <w:rsid w:val="0035581F"/>
    <w:rsid w:val="003A1117"/>
    <w:rsid w:val="003E150B"/>
    <w:rsid w:val="003F2438"/>
    <w:rsid w:val="0043133B"/>
    <w:rsid w:val="00436072"/>
    <w:rsid w:val="004467D7"/>
    <w:rsid w:val="00456D2B"/>
    <w:rsid w:val="004D7ECA"/>
    <w:rsid w:val="004F3253"/>
    <w:rsid w:val="004F40BE"/>
    <w:rsid w:val="005204CA"/>
    <w:rsid w:val="00523EC4"/>
    <w:rsid w:val="00555582"/>
    <w:rsid w:val="0058750E"/>
    <w:rsid w:val="005A3E9C"/>
    <w:rsid w:val="005D7B4A"/>
    <w:rsid w:val="005E34A9"/>
    <w:rsid w:val="005F5482"/>
    <w:rsid w:val="006404BD"/>
    <w:rsid w:val="00642583"/>
    <w:rsid w:val="00643211"/>
    <w:rsid w:val="00671EBE"/>
    <w:rsid w:val="0068437C"/>
    <w:rsid w:val="006C270D"/>
    <w:rsid w:val="006D2E2B"/>
    <w:rsid w:val="006F6ACB"/>
    <w:rsid w:val="00743776"/>
    <w:rsid w:val="007534F9"/>
    <w:rsid w:val="007A716E"/>
    <w:rsid w:val="007B1740"/>
    <w:rsid w:val="007B40D3"/>
    <w:rsid w:val="007B51FD"/>
    <w:rsid w:val="007F0478"/>
    <w:rsid w:val="007F7A17"/>
    <w:rsid w:val="00800414"/>
    <w:rsid w:val="00832F14"/>
    <w:rsid w:val="00871E42"/>
    <w:rsid w:val="0088603F"/>
    <w:rsid w:val="008C4EA2"/>
    <w:rsid w:val="008D41D8"/>
    <w:rsid w:val="008F4958"/>
    <w:rsid w:val="00970A7B"/>
    <w:rsid w:val="009A3BF4"/>
    <w:rsid w:val="009B716B"/>
    <w:rsid w:val="009D4716"/>
    <w:rsid w:val="00A52A7D"/>
    <w:rsid w:val="00A72125"/>
    <w:rsid w:val="00A846F9"/>
    <w:rsid w:val="00AA194E"/>
    <w:rsid w:val="00AA7EC4"/>
    <w:rsid w:val="00AE1376"/>
    <w:rsid w:val="00AE5396"/>
    <w:rsid w:val="00AE7654"/>
    <w:rsid w:val="00AF32A1"/>
    <w:rsid w:val="00B06F0A"/>
    <w:rsid w:val="00B5293B"/>
    <w:rsid w:val="00BA3AFE"/>
    <w:rsid w:val="00C0207E"/>
    <w:rsid w:val="00C22053"/>
    <w:rsid w:val="00C36374"/>
    <w:rsid w:val="00C75C9F"/>
    <w:rsid w:val="00C76AB6"/>
    <w:rsid w:val="00C910AE"/>
    <w:rsid w:val="00CB1D9B"/>
    <w:rsid w:val="00CD169A"/>
    <w:rsid w:val="00CE337E"/>
    <w:rsid w:val="00CE7F0B"/>
    <w:rsid w:val="00D06B16"/>
    <w:rsid w:val="00D1202D"/>
    <w:rsid w:val="00D768B3"/>
    <w:rsid w:val="00D9389A"/>
    <w:rsid w:val="00DB199B"/>
    <w:rsid w:val="00DB41F9"/>
    <w:rsid w:val="00DD52F5"/>
    <w:rsid w:val="00DF09FE"/>
    <w:rsid w:val="00DF74BF"/>
    <w:rsid w:val="00DF7DE7"/>
    <w:rsid w:val="00E104C9"/>
    <w:rsid w:val="00E1485B"/>
    <w:rsid w:val="00E25491"/>
    <w:rsid w:val="00E53D79"/>
    <w:rsid w:val="00E55043"/>
    <w:rsid w:val="00E7479A"/>
    <w:rsid w:val="00E827F1"/>
    <w:rsid w:val="00EA2745"/>
    <w:rsid w:val="00EA607C"/>
    <w:rsid w:val="00EB04AE"/>
    <w:rsid w:val="00EE0151"/>
    <w:rsid w:val="00F10F88"/>
    <w:rsid w:val="00F2283F"/>
    <w:rsid w:val="00F54805"/>
    <w:rsid w:val="00FA0346"/>
    <w:rsid w:val="00FA4B73"/>
    <w:rsid w:val="00FF19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BB0C"/>
  <w15:chartTrackingRefBased/>
  <w15:docId w15:val="{2138BB69-74B8-4D3F-B834-F9D803A01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C7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C7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C7A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C7A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C7A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C7A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C7A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C7A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C7A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C7A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C7A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C7A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C7A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C7A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C7A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C7A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C7A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C7A5C"/>
    <w:rPr>
      <w:rFonts w:eastAsiaTheme="majorEastAsia" w:cstheme="majorBidi"/>
      <w:color w:val="272727" w:themeColor="text1" w:themeTint="D8"/>
    </w:rPr>
  </w:style>
  <w:style w:type="paragraph" w:styleId="Titel">
    <w:name w:val="Title"/>
    <w:basedOn w:val="Standard"/>
    <w:next w:val="Standard"/>
    <w:link w:val="TitelZchn"/>
    <w:uiPriority w:val="10"/>
    <w:qFormat/>
    <w:rsid w:val="002C7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C7A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C7A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C7A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C7A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C7A5C"/>
    <w:rPr>
      <w:i/>
      <w:iCs/>
      <w:color w:val="404040" w:themeColor="text1" w:themeTint="BF"/>
    </w:rPr>
  </w:style>
  <w:style w:type="paragraph" w:styleId="Listenabsatz">
    <w:name w:val="List Paragraph"/>
    <w:basedOn w:val="Standard"/>
    <w:uiPriority w:val="34"/>
    <w:qFormat/>
    <w:rsid w:val="002C7A5C"/>
    <w:pPr>
      <w:ind w:left="720"/>
      <w:contextualSpacing/>
    </w:pPr>
  </w:style>
  <w:style w:type="character" w:styleId="IntensiveHervorhebung">
    <w:name w:val="Intense Emphasis"/>
    <w:basedOn w:val="Absatz-Standardschriftart"/>
    <w:uiPriority w:val="21"/>
    <w:qFormat/>
    <w:rsid w:val="002C7A5C"/>
    <w:rPr>
      <w:i/>
      <w:iCs/>
      <w:color w:val="0F4761" w:themeColor="accent1" w:themeShade="BF"/>
    </w:rPr>
  </w:style>
  <w:style w:type="paragraph" w:styleId="IntensivesZitat">
    <w:name w:val="Intense Quote"/>
    <w:basedOn w:val="Standard"/>
    <w:next w:val="Standard"/>
    <w:link w:val="IntensivesZitatZchn"/>
    <w:uiPriority w:val="30"/>
    <w:qFormat/>
    <w:rsid w:val="002C7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C7A5C"/>
    <w:rPr>
      <w:i/>
      <w:iCs/>
      <w:color w:val="0F4761" w:themeColor="accent1" w:themeShade="BF"/>
    </w:rPr>
  </w:style>
  <w:style w:type="character" w:styleId="IntensiverVerweis">
    <w:name w:val="Intense Reference"/>
    <w:basedOn w:val="Absatz-Standardschriftart"/>
    <w:uiPriority w:val="32"/>
    <w:qFormat/>
    <w:rsid w:val="002C7A5C"/>
    <w:rPr>
      <w:b/>
      <w:bCs/>
      <w:smallCaps/>
      <w:color w:val="0F4761" w:themeColor="accent1" w:themeShade="BF"/>
      <w:spacing w:val="5"/>
    </w:rPr>
  </w:style>
  <w:style w:type="paragraph" w:styleId="KeinLeerraum">
    <w:name w:val="No Spacing"/>
    <w:link w:val="KeinLeerraumZchn"/>
    <w:uiPriority w:val="1"/>
    <w:qFormat/>
    <w:rsid w:val="002C7A5C"/>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2C7A5C"/>
    <w:rPr>
      <w:rFonts w:eastAsiaTheme="minorEastAsia"/>
      <w:kern w:val="0"/>
      <w:sz w:val="22"/>
      <w:szCs w:val="22"/>
      <w:lang w:eastAsia="de-CH"/>
      <w14:ligatures w14:val="none"/>
    </w:rPr>
  </w:style>
  <w:style w:type="paragraph" w:styleId="Inhaltsverzeichnisberschrift">
    <w:name w:val="TOC Heading"/>
    <w:basedOn w:val="berschrift1"/>
    <w:next w:val="Standard"/>
    <w:uiPriority w:val="39"/>
    <w:unhideWhenUsed/>
    <w:qFormat/>
    <w:rsid w:val="002C7A5C"/>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2C7A5C"/>
    <w:pPr>
      <w:spacing w:after="100"/>
    </w:pPr>
  </w:style>
  <w:style w:type="character" w:styleId="Hyperlink">
    <w:name w:val="Hyperlink"/>
    <w:basedOn w:val="Absatz-Standardschriftart"/>
    <w:uiPriority w:val="99"/>
    <w:unhideWhenUsed/>
    <w:rsid w:val="002C7A5C"/>
    <w:rPr>
      <w:color w:val="467886" w:themeColor="hyperlink"/>
      <w:u w:val="single"/>
    </w:rPr>
  </w:style>
  <w:style w:type="paragraph" w:styleId="Kopfzeile">
    <w:name w:val="header"/>
    <w:basedOn w:val="Standard"/>
    <w:link w:val="KopfzeileZchn"/>
    <w:uiPriority w:val="99"/>
    <w:unhideWhenUsed/>
    <w:rsid w:val="002C7A5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C7A5C"/>
  </w:style>
  <w:style w:type="paragraph" w:styleId="Fuzeile">
    <w:name w:val="footer"/>
    <w:basedOn w:val="Standard"/>
    <w:link w:val="FuzeileZchn"/>
    <w:uiPriority w:val="99"/>
    <w:unhideWhenUsed/>
    <w:rsid w:val="002C7A5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C7A5C"/>
  </w:style>
  <w:style w:type="table" w:styleId="Tabellenraster">
    <w:name w:val="Table Grid"/>
    <w:basedOn w:val="NormaleTabelle"/>
    <w:uiPriority w:val="39"/>
    <w:rsid w:val="00E55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D47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ans\OneDrive\Dokumente\Informatiker_Lehre\ZLI\Wichtige_Dokumentationen\Dokumentation_Vorlage\Dokumentation_Vorl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3ECD888CBF4B0D8620B139EC71150D"/>
        <w:category>
          <w:name w:val="Allgemein"/>
          <w:gallery w:val="placeholder"/>
        </w:category>
        <w:types>
          <w:type w:val="bbPlcHdr"/>
        </w:types>
        <w:behaviors>
          <w:behavior w:val="content"/>
        </w:behaviors>
        <w:guid w:val="{F2665BDD-BBE8-443E-8A3D-93E14FB947F2}"/>
      </w:docPartPr>
      <w:docPartBody>
        <w:p w:rsidR="00900A29" w:rsidRDefault="00E2757F">
          <w:pPr>
            <w:pStyle w:val="723ECD888CBF4B0D8620B139EC71150D"/>
          </w:pPr>
          <w:r>
            <w:rPr>
              <w:rFonts w:asciiTheme="majorHAnsi" w:eastAsiaTheme="majorEastAsia" w:hAnsiTheme="majorHAnsi" w:cstheme="majorBidi"/>
              <w:caps/>
              <w:color w:val="156082" w:themeColor="accent1"/>
              <w:sz w:val="80"/>
              <w:szCs w:val="80"/>
              <w:lang w:val="de-DE"/>
            </w:rPr>
            <w:t>[Dokumenttitel]</w:t>
          </w:r>
        </w:p>
      </w:docPartBody>
    </w:docPart>
    <w:docPart>
      <w:docPartPr>
        <w:name w:val="26B0124219CB4303A893229760F0B93B"/>
        <w:category>
          <w:name w:val="Allgemein"/>
          <w:gallery w:val="placeholder"/>
        </w:category>
        <w:types>
          <w:type w:val="bbPlcHdr"/>
        </w:types>
        <w:behaviors>
          <w:behavior w:val="content"/>
        </w:behaviors>
        <w:guid w:val="{93B563EA-111B-4151-B2DB-97EB95CC9D69}"/>
      </w:docPartPr>
      <w:docPartBody>
        <w:p w:rsidR="00900A29" w:rsidRDefault="00E2757F">
          <w:pPr>
            <w:pStyle w:val="26B0124219CB4303A893229760F0B93B"/>
          </w:pPr>
          <w:r>
            <w:rPr>
              <w:color w:val="156082"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93"/>
    <w:rsid w:val="00224DF9"/>
    <w:rsid w:val="004F40BE"/>
    <w:rsid w:val="005A3E9C"/>
    <w:rsid w:val="005B7412"/>
    <w:rsid w:val="006F6ACB"/>
    <w:rsid w:val="007713D6"/>
    <w:rsid w:val="007B51FD"/>
    <w:rsid w:val="00900A29"/>
    <w:rsid w:val="00BC7C71"/>
    <w:rsid w:val="00C25993"/>
    <w:rsid w:val="00C36374"/>
    <w:rsid w:val="00C821D4"/>
    <w:rsid w:val="00E2757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723ECD888CBF4B0D8620B139EC71150D">
    <w:name w:val="723ECD888CBF4B0D8620B139EC71150D"/>
  </w:style>
  <w:style w:type="paragraph" w:customStyle="1" w:styleId="26B0124219CB4303A893229760F0B93B">
    <w:name w:val="26B0124219CB4303A893229760F0B9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14E90D-FB8D-4024-8F77-467145B8D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Dokumentation_Vorlage.dotx</Template>
  <TotalTime>0</TotalTime>
  <Pages>7</Pages>
  <Words>808</Words>
  <Characters>5095</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ansible playbook</dc:title>
  <dc:subject>Dokumentation</dc:subject>
  <dc:creator>Gian Catrina</dc:creator>
  <cp:keywords/>
  <dc:description/>
  <cp:lastModifiedBy>Gian Catrina</cp:lastModifiedBy>
  <cp:revision>83</cp:revision>
  <dcterms:created xsi:type="dcterms:W3CDTF">2026-03-24T10:22:00Z</dcterms:created>
  <dcterms:modified xsi:type="dcterms:W3CDTF">2026-04-14T09:39:00Z</dcterms:modified>
</cp:coreProperties>
</file>